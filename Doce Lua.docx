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339E" w14:textId="4BAC3852" w:rsidR="00C55D85" w:rsidRPr="009279BF" w:rsidRDefault="00C55D85" w:rsidP="00DD5F82">
      <w:pPr>
        <w:pStyle w:val="ElementoGrficodencora"/>
        <w:rPr>
          <w:noProof/>
          <w:lang w:val="pt-BR"/>
        </w:rPr>
      </w:pPr>
    </w:p>
    <w:tbl>
      <w:tblPr>
        <w:tblW w:w="10227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590"/>
        <w:gridCol w:w="3739"/>
        <w:gridCol w:w="2898"/>
      </w:tblGrid>
      <w:tr w:rsidR="00582EEC" w:rsidRPr="00B50005" w14:paraId="3D08E4A0" w14:textId="77777777" w:rsidTr="00582EEC">
        <w:trPr>
          <w:trHeight w:val="756"/>
          <w:jc w:val="center"/>
        </w:trPr>
        <w:tc>
          <w:tcPr>
            <w:tcW w:w="3590" w:type="dxa"/>
            <w:shd w:val="clear" w:color="auto" w:fill="auto"/>
            <w:tcMar>
              <w:top w:w="0" w:type="dxa"/>
            </w:tcMar>
          </w:tcPr>
          <w:p w14:paraId="2B69D244" w14:textId="77777777" w:rsidR="00582EEC" w:rsidRPr="00B50005" w:rsidRDefault="00582EEC" w:rsidP="002E190F">
            <w:pPr>
              <w:pStyle w:val="Letraspequenas"/>
              <w:rPr>
                <w:lang w:val="pt-PT"/>
              </w:rPr>
            </w:pPr>
            <w:r w:rsidRPr="00B50005">
              <w:rPr>
                <w:noProof/>
                <w:lang w:val="pt-PT" w:eastAsia="pt-PT"/>
              </w:rPr>
              <w:drawing>
                <wp:inline distT="0" distB="0" distL="0" distR="0" wp14:anchorId="72FFD8C6" wp14:editId="6E554330">
                  <wp:extent cx="2130580" cy="993913"/>
                  <wp:effectExtent l="0" t="0" r="3175" b="0"/>
                  <wp:docPr id="922375886" name="Picture 1" descr="Imagem de desenho animad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375886" name="Picture 1" descr="Imagem de desenho animad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457" cy="1020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7" w:type="dxa"/>
            <w:gridSpan w:val="2"/>
            <w:shd w:val="clear" w:color="auto" w:fill="auto"/>
          </w:tcPr>
          <w:p w14:paraId="15B432AD" w14:textId="77777777" w:rsidR="00582EEC" w:rsidRPr="00702CFF" w:rsidRDefault="00582EEC" w:rsidP="002E190F">
            <w:pPr>
              <w:pStyle w:val="Ttulo1"/>
            </w:pPr>
            <w:r w:rsidRPr="00702CFF">
              <w:t>Proposta de Orçamento</w:t>
            </w:r>
          </w:p>
        </w:tc>
      </w:tr>
      <w:tr w:rsidR="00582EEC" w:rsidRPr="00EB267C" w14:paraId="2EB3F402" w14:textId="77777777" w:rsidTr="00582EEC">
        <w:trPr>
          <w:trHeight w:val="288"/>
          <w:jc w:val="center"/>
        </w:trPr>
        <w:sdt>
          <w:sdtPr>
            <w:rPr>
              <w:lang w:val="pt-PT"/>
            </w:rPr>
            <w:id w:val="716560723"/>
            <w:placeholder>
              <w:docPart w:val="F908688FE42441F0A28E9DEF81E1D90E"/>
            </w:placeholder>
          </w:sdtPr>
          <w:sdtContent>
            <w:tc>
              <w:tcPr>
                <w:tcW w:w="7329" w:type="dxa"/>
                <w:gridSpan w:val="2"/>
                <w:shd w:val="clear" w:color="auto" w:fill="auto"/>
                <w:tcMar>
                  <w:top w:w="0" w:type="dxa"/>
                </w:tcMar>
              </w:tcPr>
              <w:p w14:paraId="1937966F" w14:textId="77777777" w:rsidR="00582EEC" w:rsidRPr="00B50005" w:rsidRDefault="00582EEC" w:rsidP="002E190F">
                <w:pPr>
                  <w:pStyle w:val="slogan"/>
                  <w:rPr>
                    <w:lang w:val="pt-PT"/>
                  </w:rPr>
                </w:pPr>
                <w:r w:rsidRPr="00702CFF">
                  <w:rPr>
                    <w:lang w:val="pt-PT"/>
                  </w:rPr>
                  <w:t>Ajudamos á adoçar o seu dia com muito amor!</w:t>
                </w:r>
              </w:p>
            </w:tc>
          </w:sdtContent>
        </w:sdt>
        <w:tc>
          <w:tcPr>
            <w:tcW w:w="2898" w:type="dxa"/>
            <w:shd w:val="clear" w:color="auto" w:fill="auto"/>
          </w:tcPr>
          <w:p w14:paraId="0492DEAB" w14:textId="77777777" w:rsidR="00582EEC" w:rsidRPr="00B50005" w:rsidRDefault="00582EEC" w:rsidP="002E190F">
            <w:pPr>
              <w:pStyle w:val="DataeNmero"/>
              <w:jc w:val="center"/>
              <w:rPr>
                <w:lang w:val="pt-PT"/>
              </w:rPr>
            </w:pPr>
            <w:r>
              <w:rPr>
                <w:szCs w:val="24"/>
                <w:lang w:val="pt-PT"/>
              </w:rPr>
              <w:t xml:space="preserve">                </w:t>
            </w:r>
            <w:r w:rsidRPr="00B50005">
              <w:rPr>
                <w:szCs w:val="24"/>
                <w:lang w:val="pt-PT"/>
              </w:rPr>
              <w:t>Data</w:t>
            </w:r>
            <w:r w:rsidRPr="00B50005">
              <w:rPr>
                <w:lang w:val="pt-PT"/>
              </w:rPr>
              <w:t xml:space="preserve">: </w:t>
            </w:r>
            <w:r>
              <w:rPr>
                <w:lang w:val="pt-PT"/>
              </w:rPr>
              <w:t>15/Janeiro/2024</w:t>
            </w:r>
          </w:p>
          <w:p w14:paraId="1174FE65" w14:textId="77777777" w:rsidR="00582EEC" w:rsidRDefault="00582EEC" w:rsidP="002E190F">
            <w:pPr>
              <w:pStyle w:val="DataeNmero"/>
              <w:ind w:left="-471" w:right="-282"/>
              <w:jc w:val="center"/>
              <w:rPr>
                <w:lang w:val="pt-PT"/>
              </w:rPr>
            </w:pPr>
            <w:r w:rsidRPr="00B50005">
              <w:rPr>
                <w:szCs w:val="24"/>
                <w:lang w:val="pt-PT"/>
              </w:rPr>
              <w:t>Data de Validade</w:t>
            </w:r>
            <w:r w:rsidRPr="00B50005">
              <w:rPr>
                <w:lang w:val="pt-PT"/>
              </w:rPr>
              <w:t xml:space="preserve">: </w:t>
            </w:r>
            <w:r>
              <w:rPr>
                <w:lang w:val="pt-PT"/>
              </w:rPr>
              <w:t>22/Janeiro/2024</w:t>
            </w:r>
          </w:p>
          <w:p w14:paraId="50502BFA" w14:textId="77777777" w:rsidR="00582EEC" w:rsidRPr="00B50005" w:rsidRDefault="00582EEC" w:rsidP="002E190F">
            <w:pPr>
              <w:pStyle w:val="DataeNmero"/>
              <w:ind w:left="-471" w:right="-282"/>
              <w:jc w:val="center"/>
              <w:rPr>
                <w:lang w:val="pt-PT"/>
              </w:rPr>
            </w:pPr>
          </w:p>
        </w:tc>
      </w:tr>
      <w:tr w:rsidR="00582EEC" w:rsidRPr="00EB267C" w14:paraId="48B8C239" w14:textId="77777777" w:rsidTr="00582EEC">
        <w:trPr>
          <w:trHeight w:val="1155"/>
          <w:jc w:val="center"/>
        </w:trPr>
        <w:tc>
          <w:tcPr>
            <w:tcW w:w="7329" w:type="dxa"/>
            <w:gridSpan w:val="2"/>
            <w:shd w:val="clear" w:color="auto" w:fill="auto"/>
            <w:tcMar>
              <w:top w:w="0" w:type="dxa"/>
            </w:tcMar>
          </w:tcPr>
          <w:p w14:paraId="48A4B091" w14:textId="77777777" w:rsidR="00582EEC" w:rsidRPr="00B50005" w:rsidRDefault="00582EEC" w:rsidP="002E190F">
            <w:pPr>
              <w:pStyle w:val="cabealhos"/>
              <w:rPr>
                <w:lang w:val="pt-PT"/>
              </w:rPr>
            </w:pPr>
            <w:r w:rsidRPr="00B50005">
              <w:rPr>
                <w:bCs w:val="0"/>
                <w:szCs w:val="24"/>
                <w:lang w:val="pt-PT"/>
              </w:rPr>
              <w:t>PARA</w:t>
            </w:r>
            <w:r>
              <w:rPr>
                <w:bCs w:val="0"/>
                <w:szCs w:val="24"/>
                <w:lang w:val="pt-PT"/>
              </w:rPr>
              <w:t>:</w:t>
            </w:r>
          </w:p>
        </w:tc>
        <w:tc>
          <w:tcPr>
            <w:tcW w:w="2898" w:type="dxa"/>
            <w:shd w:val="clear" w:color="auto" w:fill="auto"/>
          </w:tcPr>
          <w:sdt>
            <w:sdtPr>
              <w:rPr>
                <w:lang w:val="pt-PT"/>
              </w:rPr>
              <w:id w:val="716560479"/>
              <w:placeholder>
                <w:docPart w:val="45AD23BAD1A04323885E068E62459DFD"/>
              </w:placeholder>
            </w:sdtPr>
            <w:sdtContent>
              <w:p w14:paraId="71167B39" w14:textId="77777777" w:rsidR="00582EEC" w:rsidRPr="00B50005" w:rsidRDefault="00582EEC" w:rsidP="002E190F">
                <w:pPr>
                  <w:pStyle w:val="textoalinhadodireita"/>
                  <w:rPr>
                    <w:lang w:val="pt-PT"/>
                  </w:rPr>
                </w:pPr>
                <w:r>
                  <w:rPr>
                    <w:lang w:val="pt-PT"/>
                  </w:rPr>
                  <w:t>Denise</w:t>
                </w:r>
              </w:p>
            </w:sdtContent>
          </w:sdt>
          <w:sdt>
            <w:sdtPr>
              <w:rPr>
                <w:lang w:val="pt-PT"/>
              </w:rPr>
              <w:id w:val="716560491"/>
              <w:placeholder>
                <w:docPart w:val="1709B796B55E4A79A7A9575460191D6C"/>
              </w:placeholder>
            </w:sdtPr>
            <w:sdtContent>
              <w:p w14:paraId="06821DAA" w14:textId="77777777" w:rsidR="00582EEC" w:rsidRPr="00B50005" w:rsidRDefault="00582EEC" w:rsidP="002E190F">
                <w:pPr>
                  <w:pStyle w:val="textoalinhadodireita"/>
                  <w:rPr>
                    <w:lang w:val="pt-PT"/>
                  </w:rPr>
                </w:pPr>
                <w:r>
                  <w:rPr>
                    <w:lang w:val="pt-PT"/>
                  </w:rPr>
                  <w:t>(11)94447-5927</w:t>
                </w:r>
              </w:p>
            </w:sdtContent>
          </w:sdt>
        </w:tc>
      </w:tr>
      <w:tr w:rsidR="00EF2EB4" w:rsidRPr="00EB267C" w14:paraId="219D1188" w14:textId="77777777" w:rsidTr="00582EEC">
        <w:trPr>
          <w:trHeight w:val="1155"/>
          <w:jc w:val="center"/>
        </w:trPr>
        <w:tc>
          <w:tcPr>
            <w:tcW w:w="7329" w:type="dxa"/>
            <w:gridSpan w:val="2"/>
            <w:shd w:val="clear" w:color="auto" w:fill="auto"/>
            <w:tcMar>
              <w:top w:w="0" w:type="dxa"/>
            </w:tcMar>
          </w:tcPr>
          <w:p w14:paraId="24CAE2C2" w14:textId="77777777" w:rsidR="00EF2EB4" w:rsidRDefault="00EF2EB4" w:rsidP="00EF2EB4">
            <w:pPr>
              <w:rPr>
                <w:lang w:val="pt-BR"/>
              </w:rPr>
            </w:pPr>
          </w:p>
          <w:p w14:paraId="1669E354" w14:textId="77777777" w:rsidR="00EF2EB4" w:rsidRPr="00582EEC" w:rsidRDefault="00EF2EB4" w:rsidP="00EF2EB4">
            <w:pPr>
              <w:rPr>
                <w:lang w:val="pt-BR"/>
              </w:rPr>
            </w:pPr>
          </w:p>
          <w:p w14:paraId="7742BF7D" w14:textId="77777777" w:rsidR="00EF2EB4" w:rsidRDefault="00EF2EB4" w:rsidP="00EF2EB4">
            <w:pPr>
              <w:rPr>
                <w:lang w:val="pt-BR"/>
              </w:rPr>
            </w:pPr>
          </w:p>
          <w:p w14:paraId="56B92488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67853C3D" w14:textId="17BB54A5" w:rsidR="00EF2EB4" w:rsidRPr="00B50005" w:rsidRDefault="00EF2EB4" w:rsidP="00EF2EB4">
            <w:pPr>
              <w:pStyle w:val="cabealhos"/>
              <w:rPr>
                <w:bCs w:val="0"/>
                <w:szCs w:val="24"/>
                <w:lang w:val="pt-PT"/>
              </w:rPr>
            </w:pPr>
            <w:r>
              <w:rPr>
                <w:noProof/>
                <w:lang w:val="pt-BR"/>
              </w:rPr>
              <w:t xml:space="preserve">   Resumo de Proposta 14/01/2024</w:t>
            </w:r>
          </w:p>
        </w:tc>
        <w:tc>
          <w:tcPr>
            <w:tcW w:w="2898" w:type="dxa"/>
            <w:shd w:val="clear" w:color="auto" w:fill="auto"/>
          </w:tcPr>
          <w:p w14:paraId="7D64DDC7" w14:textId="77777777" w:rsidR="00EF2EB4" w:rsidRDefault="00EF2EB4" w:rsidP="00EF2EB4">
            <w:pPr>
              <w:pStyle w:val="textoalinhadodireita"/>
              <w:rPr>
                <w:lang w:val="pt-PT"/>
              </w:rPr>
            </w:pPr>
          </w:p>
        </w:tc>
      </w:tr>
      <w:tr w:rsidR="00EF2EB4" w:rsidRPr="00EB267C" w14:paraId="1C8B6798" w14:textId="77777777" w:rsidTr="00582EEC">
        <w:trPr>
          <w:trHeight w:val="1155"/>
          <w:jc w:val="center"/>
        </w:trPr>
        <w:tc>
          <w:tcPr>
            <w:tcW w:w="7329" w:type="dxa"/>
            <w:gridSpan w:val="2"/>
            <w:shd w:val="clear" w:color="auto" w:fill="auto"/>
            <w:tcMar>
              <w:top w:w="0" w:type="dxa"/>
            </w:tcMar>
          </w:tcPr>
          <w:p w14:paraId="55228E6E" w14:textId="77777777" w:rsidR="00EF2EB4" w:rsidRDefault="00EF2EB4" w:rsidP="00EF2EB4">
            <w:pPr>
              <w:rPr>
                <w:lang w:val="pt-BR"/>
              </w:rPr>
            </w:pPr>
          </w:p>
        </w:tc>
        <w:tc>
          <w:tcPr>
            <w:tcW w:w="2898" w:type="dxa"/>
            <w:shd w:val="clear" w:color="auto" w:fill="auto"/>
          </w:tcPr>
          <w:p w14:paraId="29BEECB3" w14:textId="77777777" w:rsidR="00EF2EB4" w:rsidRDefault="00EF2EB4" w:rsidP="00EF2EB4">
            <w:pPr>
              <w:pStyle w:val="textoalinhadodireita"/>
              <w:rPr>
                <w:lang w:val="pt-PT"/>
              </w:rPr>
            </w:pPr>
          </w:p>
        </w:tc>
      </w:tr>
      <w:tr w:rsidR="00EF2EB4" w:rsidRPr="00EB267C" w14:paraId="018B8111" w14:textId="77777777" w:rsidTr="00582EEC">
        <w:trPr>
          <w:trHeight w:val="1155"/>
          <w:jc w:val="center"/>
        </w:trPr>
        <w:tc>
          <w:tcPr>
            <w:tcW w:w="7329" w:type="dxa"/>
            <w:gridSpan w:val="2"/>
            <w:shd w:val="clear" w:color="auto" w:fill="auto"/>
            <w:tcMar>
              <w:top w:w="0" w:type="dxa"/>
            </w:tcMar>
          </w:tcPr>
          <w:p w14:paraId="5FE32D22" w14:textId="77777777" w:rsidR="00EF2EB4" w:rsidRDefault="00EF2EB4" w:rsidP="00EF2EB4">
            <w:pPr>
              <w:pStyle w:val="TextoDireita"/>
              <w:rPr>
                <w:rFonts w:asciiTheme="majorHAnsi" w:hAnsiTheme="majorHAnsi" w:cstheme="minorBidi"/>
                <w:b/>
                <w:noProof/>
                <w:color w:val="648276" w:themeColor="accent5"/>
                <w:sz w:val="28"/>
                <w:lang w:val="pt-BR"/>
              </w:rPr>
            </w:pPr>
            <w:r>
              <w:rPr>
                <w:noProof/>
                <w:lang w:val="pt-BR"/>
              </w:rPr>
              <w:drawing>
                <wp:anchor distT="0" distB="0" distL="114300" distR="114300" simplePos="0" relativeHeight="251663360" behindDoc="1" locked="0" layoutInCell="1" allowOverlap="1" wp14:anchorId="52AA37F5" wp14:editId="6731A517">
                  <wp:simplePos x="0" y="0"/>
                  <wp:positionH relativeFrom="column">
                    <wp:posOffset>-1098215</wp:posOffset>
                  </wp:positionH>
                  <wp:positionV relativeFrom="paragraph">
                    <wp:posOffset>-3116079</wp:posOffset>
                  </wp:positionV>
                  <wp:extent cx="11089270" cy="11333313"/>
                  <wp:effectExtent l="0" t="0" r="0" b="0"/>
                  <wp:wrapNone/>
                  <wp:docPr id="1174339120" name="Imagem 1" descr="Forma, Círcul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20009" name="Imagem 1" descr="Forma, Círculo&#10;&#10;Descrição gerada automaticamente"/>
                          <pic:cNvPicPr/>
                        </pic:nvPicPr>
                        <pic:blipFill rotWithShape="1">
                          <a:blip r:embed="rId11">
                            <a:alphaModFix amt="28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85000"/>
                                    </a14:imgEffect>
                                    <a14:imgEffect>
                                      <a14:brightnessContrast contrast="-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0" t="2647" r="23361" b="5363"/>
                          <a:stretch/>
                        </pic:blipFill>
                        <pic:spPr bwMode="auto">
                          <a:xfrm>
                            <a:off x="0" y="0"/>
                            <a:ext cx="11089270" cy="11333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0F20">
              <w:rPr>
                <w:rFonts w:asciiTheme="majorHAnsi" w:hAnsiTheme="majorHAnsi" w:cstheme="minorBidi"/>
                <w:b/>
                <w:noProof/>
                <w:color w:val="648276" w:themeColor="accent5"/>
                <w:sz w:val="28"/>
                <w:lang w:val="pt-BR"/>
              </w:rPr>
              <w:t xml:space="preserve">Cento de Marmitas por R$7,00 cada unidade </w:t>
            </w:r>
          </w:p>
          <w:p w14:paraId="294767E4" w14:textId="77777777" w:rsidR="00EF2EB4" w:rsidRDefault="00EF2EB4" w:rsidP="00EF2EB4">
            <w:pPr>
              <w:pStyle w:val="TextoDireita"/>
              <w:rPr>
                <w:rFonts w:asciiTheme="majorHAnsi" w:hAnsiTheme="majorHAnsi"/>
                <w:b/>
                <w:noProof/>
                <w:color w:val="648276" w:themeColor="accent5"/>
                <w:sz w:val="28"/>
                <w:lang w:val="pt-BR"/>
              </w:rPr>
            </w:pPr>
          </w:p>
          <w:p w14:paraId="33696268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 xml:space="preserve">100unid. Marmitas (R$30,00) </w:t>
            </w:r>
          </w:p>
          <w:p w14:paraId="6CF0FBAE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Repassadas por R$30,00 (Lucro R$0,00)</w:t>
            </w:r>
          </w:p>
          <w:p w14:paraId="73F4427C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7CA78E0C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10Kg Bolo categoria tradicional (R$550,00) (Lucro R$200,00)</w:t>
            </w:r>
          </w:p>
          <w:p w14:paraId="43015E11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268287D2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200unid. Brigadeiros sem caixeta (R$160,00) (Lucro R$70,88)</w:t>
            </w:r>
          </w:p>
          <w:p w14:paraId="78A14E5D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5F484623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R$740,00 cento de marmitas completas</w:t>
            </w:r>
          </w:p>
          <w:p w14:paraId="72B78C65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 xml:space="preserve">Desconto R$6,00 Retirando o valor da caixa transporte do cento de brigadeiros </w:t>
            </w:r>
          </w:p>
          <w:p w14:paraId="0691FD2D" w14:textId="77777777" w:rsidR="00EF2EB4" w:rsidRPr="009279BF" w:rsidRDefault="00EF2EB4" w:rsidP="00EF2EB4">
            <w:pPr>
              <w:pStyle w:val="TextoDireita"/>
              <w:ind w:left="0"/>
              <w:rPr>
                <w:noProof/>
                <w:lang w:val="pt-BR"/>
              </w:rPr>
            </w:pPr>
          </w:p>
          <w:p w14:paraId="29AA4BD7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R$734,00</w:t>
            </w:r>
          </w:p>
          <w:p w14:paraId="052C3C31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Desconto de R$34,00</w:t>
            </w:r>
          </w:p>
          <w:p w14:paraId="0D0DE96A" w14:textId="77777777" w:rsidR="00EF2EB4" w:rsidRPr="009279BF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R$700,00 cento de marmitinhas prontas</w:t>
            </w:r>
          </w:p>
          <w:p w14:paraId="69C0312A" w14:textId="77777777" w:rsidR="00EF2EB4" w:rsidRPr="009279BF" w:rsidRDefault="00EF2EB4" w:rsidP="00EF2EB4">
            <w:pPr>
              <w:pStyle w:val="TextoDireita"/>
              <w:rPr>
                <w:noProof/>
                <w:lang w:val="pt-BR"/>
              </w:rPr>
            </w:pPr>
          </w:p>
          <w:p w14:paraId="0D2B182A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 de gastos ingredientes: R$250,70</w:t>
            </w:r>
          </w:p>
          <w:p w14:paraId="6DBC647D" w14:textId="494AB90E" w:rsidR="00EF2EB4" w:rsidRDefault="00EF2EB4" w:rsidP="00EF2EB4">
            <w:pPr>
              <w:rPr>
                <w:lang w:val="pt-BR"/>
              </w:rPr>
            </w:pPr>
            <w:r w:rsidRPr="00D10F20">
              <w:rPr>
                <w:noProof/>
                <w:lang w:val="pt-BR"/>
              </w:rPr>
              <w:t>Lucro final Doce Lua: R$415,30</w:t>
            </w:r>
          </w:p>
        </w:tc>
        <w:tc>
          <w:tcPr>
            <w:tcW w:w="2898" w:type="dxa"/>
            <w:shd w:val="clear" w:color="auto" w:fill="auto"/>
          </w:tcPr>
          <w:p w14:paraId="6F67F0BD" w14:textId="77777777" w:rsidR="00EF2EB4" w:rsidRDefault="00EF2EB4" w:rsidP="00EF2EB4">
            <w:pPr>
              <w:pStyle w:val="textoalinhadodireita"/>
              <w:rPr>
                <w:lang w:val="pt-PT"/>
              </w:rPr>
            </w:pPr>
          </w:p>
        </w:tc>
      </w:tr>
      <w:tr w:rsidR="00EF2EB4" w:rsidRPr="00EB267C" w14:paraId="58E7F339" w14:textId="77777777" w:rsidTr="00582EEC">
        <w:trPr>
          <w:trHeight w:val="1155"/>
          <w:jc w:val="center"/>
        </w:trPr>
        <w:tc>
          <w:tcPr>
            <w:tcW w:w="7329" w:type="dxa"/>
            <w:gridSpan w:val="2"/>
            <w:shd w:val="clear" w:color="auto" w:fill="auto"/>
            <w:tcMar>
              <w:top w:w="0" w:type="dxa"/>
            </w:tcMar>
          </w:tcPr>
          <w:p w14:paraId="49E34B4D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</w:p>
        </w:tc>
        <w:tc>
          <w:tcPr>
            <w:tcW w:w="2898" w:type="dxa"/>
            <w:shd w:val="clear" w:color="auto" w:fill="auto"/>
          </w:tcPr>
          <w:p w14:paraId="2FCCA523" w14:textId="77777777" w:rsidR="00EF2EB4" w:rsidRDefault="00EF2EB4" w:rsidP="00EF2EB4">
            <w:pPr>
              <w:pStyle w:val="textoalinhadodireita"/>
              <w:rPr>
                <w:lang w:val="pt-PT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-5255"/>
        <w:tblW w:w="546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620" w:firstRow="1" w:lastRow="0" w:firstColumn="0" w:lastColumn="0" w:noHBand="1" w:noVBand="1"/>
      </w:tblPr>
      <w:tblGrid>
        <w:gridCol w:w="9071"/>
        <w:gridCol w:w="2347"/>
        <w:gridCol w:w="15"/>
      </w:tblGrid>
      <w:tr w:rsidR="00EF2EB4" w:rsidRPr="009279BF" w14:paraId="5F8598B9" w14:textId="77777777" w:rsidTr="00EF2EB4">
        <w:trPr>
          <w:gridAfter w:val="2"/>
          <w:wAfter w:w="2362" w:type="dxa"/>
          <w:trHeight w:val="2307"/>
        </w:trPr>
        <w:tc>
          <w:tcPr>
            <w:tcW w:w="9071" w:type="dxa"/>
            <w:tcBorders>
              <w:bottom w:val="single" w:sz="18" w:space="0" w:color="648276" w:themeColor="accent5"/>
            </w:tcBorders>
          </w:tcPr>
          <w:p w14:paraId="1509330C" w14:textId="77777777" w:rsidR="00EF2EB4" w:rsidRDefault="00EF2EB4" w:rsidP="00EF2EB4">
            <w:pPr>
              <w:rPr>
                <w:lang w:val="pt-BR"/>
              </w:rPr>
            </w:pPr>
          </w:p>
          <w:p w14:paraId="1CF810E1" w14:textId="77777777" w:rsidR="00EF2EB4" w:rsidRPr="00582EEC" w:rsidRDefault="00EF2EB4" w:rsidP="00EF2EB4">
            <w:pPr>
              <w:rPr>
                <w:lang w:val="pt-BR"/>
              </w:rPr>
            </w:pPr>
          </w:p>
          <w:p w14:paraId="73AC4015" w14:textId="77777777" w:rsidR="00EF2EB4" w:rsidRDefault="00EF2EB4" w:rsidP="00EF2EB4">
            <w:pPr>
              <w:rPr>
                <w:lang w:val="pt-BR"/>
              </w:rPr>
            </w:pPr>
          </w:p>
          <w:p w14:paraId="3223563F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10B08907" w14:textId="77777777" w:rsidR="00EF2EB4" w:rsidRPr="009279BF" w:rsidRDefault="00EF2EB4" w:rsidP="00EF2EB4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   Resumo de Proposta 14/01/2024</w:t>
            </w:r>
          </w:p>
        </w:tc>
      </w:tr>
      <w:tr w:rsidR="00EF2EB4" w:rsidRPr="009279BF" w14:paraId="463A2206" w14:textId="77777777" w:rsidTr="00EF2EB4">
        <w:trPr>
          <w:trHeight w:val="42"/>
        </w:trPr>
        <w:tc>
          <w:tcPr>
            <w:tcW w:w="9071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2340E07A" w14:textId="77777777" w:rsidR="00EF2EB4" w:rsidRPr="009279BF" w:rsidRDefault="00EF2EB4" w:rsidP="00EF2EB4">
            <w:pPr>
              <w:rPr>
                <w:noProof/>
                <w:lang w:val="pt-BR"/>
              </w:rPr>
            </w:pPr>
          </w:p>
        </w:tc>
        <w:tc>
          <w:tcPr>
            <w:tcW w:w="2362" w:type="dxa"/>
            <w:gridSpan w:val="2"/>
            <w:tcBorders>
              <w:top w:val="single" w:sz="18" w:space="0" w:color="648276" w:themeColor="accent5"/>
            </w:tcBorders>
          </w:tcPr>
          <w:p w14:paraId="0AF0780C" w14:textId="77777777" w:rsidR="00EF2EB4" w:rsidRPr="009279BF" w:rsidRDefault="00EF2EB4" w:rsidP="00EF2EB4">
            <w:pPr>
              <w:rPr>
                <w:noProof/>
                <w:lang w:val="pt-BR"/>
              </w:rPr>
            </w:pPr>
          </w:p>
        </w:tc>
      </w:tr>
      <w:tr w:rsidR="00EF2EB4" w:rsidRPr="009279BF" w14:paraId="28283C45" w14:textId="77777777" w:rsidTr="00EF2EB4">
        <w:trPr>
          <w:gridAfter w:val="1"/>
          <w:wAfter w:w="15" w:type="dxa"/>
          <w:trHeight w:val="2077"/>
        </w:trPr>
        <w:tc>
          <w:tcPr>
            <w:tcW w:w="11418" w:type="dxa"/>
            <w:gridSpan w:val="2"/>
            <w:vMerge w:val="restart"/>
            <w:tcBorders>
              <w:left w:val="single" w:sz="18" w:space="0" w:color="648276" w:themeColor="accent5"/>
            </w:tcBorders>
          </w:tcPr>
          <w:p w14:paraId="3F382CD3" w14:textId="77777777" w:rsidR="00EF2EB4" w:rsidRDefault="00EF2EB4" w:rsidP="00EF2EB4">
            <w:pPr>
              <w:pStyle w:val="TextoDireita"/>
              <w:rPr>
                <w:rFonts w:asciiTheme="majorHAnsi" w:hAnsiTheme="majorHAnsi" w:cstheme="minorBidi"/>
                <w:b/>
                <w:noProof/>
                <w:color w:val="648276" w:themeColor="accent5"/>
                <w:sz w:val="28"/>
                <w:lang w:val="pt-BR"/>
              </w:rPr>
            </w:pPr>
            <w:r>
              <w:rPr>
                <w:noProof/>
                <w:lang w:val="pt-BR"/>
              </w:rPr>
              <w:drawing>
                <wp:anchor distT="0" distB="0" distL="114300" distR="114300" simplePos="0" relativeHeight="251661312" behindDoc="1" locked="0" layoutInCell="1" allowOverlap="1" wp14:anchorId="18B5D352" wp14:editId="1278A3F8">
                  <wp:simplePos x="0" y="0"/>
                  <wp:positionH relativeFrom="column">
                    <wp:posOffset>-1098215</wp:posOffset>
                  </wp:positionH>
                  <wp:positionV relativeFrom="paragraph">
                    <wp:posOffset>-3116079</wp:posOffset>
                  </wp:positionV>
                  <wp:extent cx="11089270" cy="11333313"/>
                  <wp:effectExtent l="0" t="0" r="0" b="0"/>
                  <wp:wrapNone/>
                  <wp:docPr id="1700320009" name="Imagem 1" descr="Forma, Círcul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20009" name="Imagem 1" descr="Forma, Círculo&#10;&#10;Descrição gerada automaticamente"/>
                          <pic:cNvPicPr/>
                        </pic:nvPicPr>
                        <pic:blipFill rotWithShape="1">
                          <a:blip r:embed="rId11">
                            <a:alphaModFix amt="28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85000"/>
                                    </a14:imgEffect>
                                    <a14:imgEffect>
                                      <a14:brightnessContrast contrast="-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0" t="2647" r="23361" b="5363"/>
                          <a:stretch/>
                        </pic:blipFill>
                        <pic:spPr bwMode="auto">
                          <a:xfrm>
                            <a:off x="0" y="0"/>
                            <a:ext cx="11089270" cy="11333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0F20">
              <w:rPr>
                <w:rFonts w:asciiTheme="majorHAnsi" w:hAnsiTheme="majorHAnsi" w:cstheme="minorBidi"/>
                <w:b/>
                <w:noProof/>
                <w:color w:val="648276" w:themeColor="accent5"/>
                <w:sz w:val="28"/>
                <w:lang w:val="pt-BR"/>
              </w:rPr>
              <w:t xml:space="preserve">Cento de Marmitas por R$7,00 cada unidade </w:t>
            </w:r>
          </w:p>
          <w:p w14:paraId="691C8306" w14:textId="77777777" w:rsidR="00EF2EB4" w:rsidRDefault="00EF2EB4" w:rsidP="00EF2EB4">
            <w:pPr>
              <w:pStyle w:val="TextoDireita"/>
              <w:rPr>
                <w:rFonts w:asciiTheme="majorHAnsi" w:hAnsiTheme="majorHAnsi"/>
                <w:b/>
                <w:noProof/>
                <w:color w:val="648276" w:themeColor="accent5"/>
                <w:sz w:val="28"/>
                <w:lang w:val="pt-BR"/>
              </w:rPr>
            </w:pPr>
          </w:p>
          <w:p w14:paraId="05DB7E5C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 xml:space="preserve">100unid. Marmitas (R$30,00) </w:t>
            </w:r>
          </w:p>
          <w:p w14:paraId="508B4897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Repassadas por R$30,00 (Lucro R$0,00)</w:t>
            </w:r>
          </w:p>
          <w:p w14:paraId="0A6CB967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08115127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10Kg Bolo categoria tradicional (R$550,00) (Lucro R$200,00)</w:t>
            </w:r>
          </w:p>
          <w:p w14:paraId="1B630981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41706684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200unid. Brigadeiros sem caixeta (R$160,00) (Lucro R$70,88)</w:t>
            </w:r>
          </w:p>
          <w:p w14:paraId="1019A8D4" w14:textId="77777777" w:rsidR="00EF2EB4" w:rsidRPr="00D10F20" w:rsidRDefault="00EF2EB4" w:rsidP="00EF2EB4">
            <w:pPr>
              <w:rPr>
                <w:lang w:val="pt-BR"/>
              </w:rPr>
            </w:pPr>
          </w:p>
          <w:p w14:paraId="436E7C72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R$740,00 cento de marmitas completas</w:t>
            </w:r>
          </w:p>
          <w:p w14:paraId="00A8FA6F" w14:textId="77777777" w:rsidR="00EF2EB4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 xml:space="preserve">Desconto R$6,00 Retirando o valor da caixa transporte do cento de brigadeiros </w:t>
            </w:r>
          </w:p>
          <w:p w14:paraId="6D9C1FB5" w14:textId="77777777" w:rsidR="00EF2EB4" w:rsidRPr="009279BF" w:rsidRDefault="00EF2EB4" w:rsidP="00EF2EB4">
            <w:pPr>
              <w:pStyle w:val="TextoDireita"/>
              <w:ind w:left="0"/>
              <w:rPr>
                <w:noProof/>
                <w:lang w:val="pt-BR"/>
              </w:rPr>
            </w:pPr>
          </w:p>
          <w:p w14:paraId="1979431E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R$734,00</w:t>
            </w:r>
          </w:p>
          <w:p w14:paraId="5C10852D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Desconto de R$34,00</w:t>
            </w:r>
          </w:p>
          <w:p w14:paraId="00D200CB" w14:textId="77777777" w:rsidR="00EF2EB4" w:rsidRPr="009279BF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Total: R$700,00 cento de marmitinhas prontas</w:t>
            </w:r>
          </w:p>
          <w:p w14:paraId="13751F60" w14:textId="77777777" w:rsidR="00EF2EB4" w:rsidRPr="009279BF" w:rsidRDefault="00EF2EB4" w:rsidP="00EF2EB4">
            <w:pPr>
              <w:pStyle w:val="TextoDireita"/>
              <w:rPr>
                <w:noProof/>
                <w:lang w:val="pt-BR"/>
              </w:rPr>
            </w:pPr>
          </w:p>
          <w:p w14:paraId="0F415F20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Total de gastos ingredientes: R$250,70</w:t>
            </w:r>
          </w:p>
          <w:p w14:paraId="59EB04E9" w14:textId="77777777" w:rsidR="00EF2EB4" w:rsidRPr="00D10F20" w:rsidRDefault="00EF2EB4" w:rsidP="00EF2EB4">
            <w:pPr>
              <w:pStyle w:val="TextoDireita"/>
              <w:rPr>
                <w:noProof/>
                <w:lang w:val="pt-BR"/>
              </w:rPr>
            </w:pPr>
            <w:r w:rsidRPr="00D10F20">
              <w:rPr>
                <w:noProof/>
                <w:lang w:val="pt-BR"/>
              </w:rPr>
              <w:t>Lucro final Doce Lua: R$415,30</w:t>
            </w:r>
          </w:p>
        </w:tc>
      </w:tr>
      <w:tr w:rsidR="00EF2EB4" w:rsidRPr="009279BF" w14:paraId="6082E5C6" w14:textId="77777777" w:rsidTr="00EF2EB4">
        <w:trPr>
          <w:gridAfter w:val="1"/>
          <w:wAfter w:w="15" w:type="dxa"/>
          <w:trHeight w:val="8534"/>
        </w:trPr>
        <w:tc>
          <w:tcPr>
            <w:tcW w:w="11418" w:type="dxa"/>
            <w:gridSpan w:val="2"/>
            <w:vMerge/>
            <w:tcBorders>
              <w:left w:val="single" w:sz="18" w:space="0" w:color="648276" w:themeColor="accent5"/>
              <w:bottom w:val="nil"/>
            </w:tcBorders>
          </w:tcPr>
          <w:p w14:paraId="2A9CE827" w14:textId="77777777" w:rsidR="00EF2EB4" w:rsidRPr="009279BF" w:rsidRDefault="00EF2EB4" w:rsidP="00EF2EB4">
            <w:pPr>
              <w:pStyle w:val="TextoDireita"/>
              <w:rPr>
                <w:noProof/>
                <w:lang w:val="pt-BR"/>
              </w:rPr>
            </w:pPr>
          </w:p>
        </w:tc>
      </w:tr>
    </w:tbl>
    <w:p w14:paraId="3E23DD9C" w14:textId="77777777" w:rsidR="00DD5F82" w:rsidRPr="009279BF" w:rsidRDefault="00DD5F82">
      <w:pPr>
        <w:rPr>
          <w:noProof/>
          <w:lang w:val="pt-BR"/>
        </w:rPr>
      </w:pPr>
      <w:r w:rsidRPr="009279BF">
        <w:rPr>
          <w:noProof/>
          <w:lang w:val="pt-BR" w:bidi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F972E2" wp14:editId="7CB8E6F8">
                <wp:simplePos x="0" y="0"/>
                <wp:positionH relativeFrom="page">
                  <wp:posOffset>457200</wp:posOffset>
                </wp:positionH>
                <wp:positionV relativeFrom="page">
                  <wp:posOffset>10239375</wp:posOffset>
                </wp:positionV>
                <wp:extent cx="6647688" cy="457200"/>
                <wp:effectExtent l="0" t="0" r="1270" b="0"/>
                <wp:wrapNone/>
                <wp:docPr id="1" name="Retâ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7688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AAB34" id="Retângulo 2" o:spid="_x0000_s1026" alt="&quot;&quot;" style="position:absolute;margin-left:36pt;margin-top:806.25pt;width:523.4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" fillcolor="#648276 [3208]" stroked="f">
                <w10:wrap anchorx="page" anchory="page"/>
              </v:rect>
            </w:pict>
          </mc:Fallback>
        </mc:AlternateContent>
      </w:r>
    </w:p>
    <w:sectPr w:rsidR="00DD5F82" w:rsidRPr="009279BF" w:rsidSect="00E34AC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D3C47" w14:textId="77777777" w:rsidR="00E34AC5" w:rsidRDefault="00E34AC5" w:rsidP="00F316AD">
      <w:r>
        <w:separator/>
      </w:r>
    </w:p>
  </w:endnote>
  <w:endnote w:type="continuationSeparator" w:id="0">
    <w:p w14:paraId="75D49E8E" w14:textId="77777777" w:rsidR="00E34AC5" w:rsidRDefault="00E34AC5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6F2E6" w14:textId="77777777" w:rsidR="00E34AC5" w:rsidRDefault="00E34AC5" w:rsidP="00F316AD">
      <w:r>
        <w:separator/>
      </w:r>
    </w:p>
  </w:footnote>
  <w:footnote w:type="continuationSeparator" w:id="0">
    <w:p w14:paraId="1C1E1694" w14:textId="77777777" w:rsidR="00E34AC5" w:rsidRDefault="00E34AC5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num w:numId="1" w16cid:durableId="1181355990">
    <w:abstractNumId w:val="0"/>
  </w:num>
  <w:num w:numId="2" w16cid:durableId="139658172">
    <w:abstractNumId w:val="1"/>
  </w:num>
  <w:num w:numId="3" w16cid:durableId="528643173">
    <w:abstractNumId w:val="2"/>
  </w:num>
  <w:num w:numId="4" w16cid:durableId="1183741284">
    <w:abstractNumId w:val="3"/>
  </w:num>
  <w:num w:numId="5" w16cid:durableId="283118950">
    <w:abstractNumId w:val="8"/>
  </w:num>
  <w:num w:numId="6" w16cid:durableId="1280143656">
    <w:abstractNumId w:val="4"/>
  </w:num>
  <w:num w:numId="7" w16cid:durableId="374160961">
    <w:abstractNumId w:val="5"/>
  </w:num>
  <w:num w:numId="8" w16cid:durableId="810097607">
    <w:abstractNumId w:val="6"/>
  </w:num>
  <w:num w:numId="9" w16cid:durableId="1590306117">
    <w:abstractNumId w:val="7"/>
  </w:num>
  <w:num w:numId="10" w16cid:durableId="189343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20"/>
    <w:rsid w:val="000C413E"/>
    <w:rsid w:val="000E1D44"/>
    <w:rsid w:val="001213BA"/>
    <w:rsid w:val="00136F3E"/>
    <w:rsid w:val="00143278"/>
    <w:rsid w:val="0020696E"/>
    <w:rsid w:val="002356A2"/>
    <w:rsid w:val="002D12DA"/>
    <w:rsid w:val="003019B2"/>
    <w:rsid w:val="0034687F"/>
    <w:rsid w:val="0034688D"/>
    <w:rsid w:val="003833A3"/>
    <w:rsid w:val="003F05EF"/>
    <w:rsid w:val="0040233B"/>
    <w:rsid w:val="004414EC"/>
    <w:rsid w:val="00511A6E"/>
    <w:rsid w:val="0057534A"/>
    <w:rsid w:val="00582EEC"/>
    <w:rsid w:val="00605A5B"/>
    <w:rsid w:val="006A1B48"/>
    <w:rsid w:val="006B1FC6"/>
    <w:rsid w:val="006C60E6"/>
    <w:rsid w:val="006E70D3"/>
    <w:rsid w:val="007B0F94"/>
    <w:rsid w:val="009279BF"/>
    <w:rsid w:val="00951C4B"/>
    <w:rsid w:val="009E3C0B"/>
    <w:rsid w:val="00A77921"/>
    <w:rsid w:val="00B575FB"/>
    <w:rsid w:val="00BC5B49"/>
    <w:rsid w:val="00C1095A"/>
    <w:rsid w:val="00C41261"/>
    <w:rsid w:val="00C55D85"/>
    <w:rsid w:val="00CA2273"/>
    <w:rsid w:val="00CD50FD"/>
    <w:rsid w:val="00D10F20"/>
    <w:rsid w:val="00D47124"/>
    <w:rsid w:val="00DD5D7B"/>
    <w:rsid w:val="00DD5F82"/>
    <w:rsid w:val="00E00F74"/>
    <w:rsid w:val="00E34AC5"/>
    <w:rsid w:val="00E67CDA"/>
    <w:rsid w:val="00ED6D66"/>
    <w:rsid w:val="00EF2EB4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4D2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9E3C0B"/>
    <w:rPr>
      <w:color w:val="000000" w:themeColor="text1"/>
    </w:rPr>
  </w:style>
  <w:style w:type="paragraph" w:styleId="Ttulo1">
    <w:name w:val="heading 1"/>
    <w:basedOn w:val="Normal"/>
    <w:next w:val="Normal"/>
    <w:link w:val="Ttulo1Char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h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7534A"/>
    <w:rPr>
      <w:color w:val="000000" w:themeColor="text1"/>
    </w:rPr>
  </w:style>
  <w:style w:type="paragraph" w:styleId="Rodap">
    <w:name w:val="footer"/>
    <w:basedOn w:val="Normal"/>
    <w:link w:val="Rodap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7534A"/>
    <w:rPr>
      <w:color w:val="000000" w:themeColor="text1"/>
    </w:rPr>
  </w:style>
  <w:style w:type="table" w:styleId="Tabelacomgrade">
    <w:name w:val="Table Grid"/>
    <w:basedOn w:val="Tabe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tuloChar">
    <w:name w:val="Título Char"/>
    <w:basedOn w:val="Fontepargpadro"/>
    <w:link w:val="Ttulo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tuloChar">
    <w:name w:val="Subtítulo Char"/>
    <w:basedOn w:val="Fontepargpadro"/>
    <w:link w:val="Subttulo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tulo1Char">
    <w:name w:val="Título 1 Char"/>
    <w:basedOn w:val="Fontepargpadro"/>
    <w:link w:val="Ttulo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oEsquerda">
    <w:name w:val="TextoEsquerda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Ttulo2Char">
    <w:name w:val="Título 2 Char"/>
    <w:basedOn w:val="Fontepargpadro"/>
    <w:link w:val="Ttulo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TextoPequeno">
    <w:name w:val="TextoPequeno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oDireita">
    <w:name w:val="TextoDireita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TextodoEspaoReservado">
    <w:name w:val="Placeholder Text"/>
    <w:basedOn w:val="Fontepargpadro"/>
    <w:uiPriority w:val="99"/>
    <w:semiHidden/>
    <w:rsid w:val="00A77921"/>
    <w:rPr>
      <w:color w:val="808080"/>
    </w:rPr>
  </w:style>
  <w:style w:type="character" w:styleId="nfase">
    <w:name w:val="Emphasis"/>
    <w:uiPriority w:val="20"/>
    <w:qFormat/>
    <w:rsid w:val="0034688D"/>
    <w:rPr>
      <w:color w:val="648276" w:themeColor="accent5"/>
    </w:rPr>
  </w:style>
  <w:style w:type="paragraph" w:styleId="Commarcadores">
    <w:name w:val="List Bullet"/>
    <w:basedOn w:val="Normal"/>
    <w:uiPriority w:val="99"/>
    <w:unhideWhenUsed/>
    <w:rsid w:val="00DD5F82"/>
    <w:pPr>
      <w:numPr>
        <w:numId w:val="10"/>
      </w:numPr>
      <w:ind w:left="527" w:hanging="357"/>
      <w:contextualSpacing/>
    </w:pPr>
    <w:rPr>
      <w:color w:val="404040" w:themeColor="text1" w:themeTint="BF"/>
      <w:sz w:val="22"/>
    </w:rPr>
  </w:style>
  <w:style w:type="paragraph" w:customStyle="1" w:styleId="ElementoGrficodencora">
    <w:name w:val="Elemento Gráfico de Âncora"/>
    <w:basedOn w:val="Normal"/>
    <w:uiPriority w:val="7"/>
    <w:qFormat/>
    <w:rsid w:val="00DD5F82"/>
    <w:rPr>
      <w:sz w:val="2"/>
    </w:rPr>
  </w:style>
  <w:style w:type="paragraph" w:styleId="SemEspaament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DataeNmero">
    <w:name w:val="Data e Número"/>
    <w:basedOn w:val="Normal"/>
    <w:rsid w:val="00582EEC"/>
    <w:pPr>
      <w:spacing w:line="264" w:lineRule="auto"/>
      <w:jc w:val="right"/>
    </w:pPr>
    <w:rPr>
      <w:rFonts w:eastAsia="Times New Roman" w:cs="Times New Roman"/>
      <w:b/>
      <w:color w:val="808080" w:themeColor="background1" w:themeShade="80"/>
      <w:spacing w:val="4"/>
      <w:sz w:val="16"/>
      <w:szCs w:val="16"/>
      <w:lang w:val="en-US"/>
    </w:rPr>
  </w:style>
  <w:style w:type="paragraph" w:customStyle="1" w:styleId="slogan">
    <w:name w:val="slogan"/>
    <w:basedOn w:val="Normal"/>
    <w:rsid w:val="00582EEC"/>
    <w:pPr>
      <w:spacing w:after="60"/>
      <w:outlineLvl w:val="2"/>
    </w:pPr>
    <w:rPr>
      <w:rFonts w:eastAsia="Times New Roman" w:cs="Times New Roman"/>
      <w:b/>
      <w:i/>
      <w:color w:val="808080" w:themeColor="background1" w:themeShade="80"/>
      <w:spacing w:val="4"/>
      <w:sz w:val="16"/>
      <w:szCs w:val="18"/>
      <w:lang w:val="en-US"/>
    </w:rPr>
  </w:style>
  <w:style w:type="paragraph" w:customStyle="1" w:styleId="textoalinhadodireita">
    <w:name w:val="texto alinhado à direita"/>
    <w:basedOn w:val="Normal"/>
    <w:rsid w:val="00582EEC"/>
    <w:pPr>
      <w:spacing w:line="240" w:lineRule="atLeast"/>
      <w:jc w:val="right"/>
    </w:pPr>
    <w:rPr>
      <w:rFonts w:eastAsia="Times New Roman" w:cs="Times New Roman"/>
      <w:b/>
      <w:color w:val="808080" w:themeColor="background1" w:themeShade="80"/>
      <w:sz w:val="16"/>
      <w:szCs w:val="16"/>
      <w:lang w:val="en-US"/>
    </w:rPr>
  </w:style>
  <w:style w:type="paragraph" w:customStyle="1" w:styleId="Letraspequenas">
    <w:name w:val="Letras pequenas"/>
    <w:basedOn w:val="Normal"/>
    <w:rsid w:val="00582EEC"/>
    <w:pPr>
      <w:tabs>
        <w:tab w:val="right" w:leader="underscore" w:pos="9360"/>
      </w:tabs>
      <w:spacing w:after="120" w:line="264" w:lineRule="auto"/>
    </w:pPr>
    <w:rPr>
      <w:rFonts w:eastAsia="Times New Roman" w:cs="Times New Roman"/>
      <w:color w:val="808080" w:themeColor="background1" w:themeShade="80"/>
      <w:spacing w:val="4"/>
      <w:sz w:val="14"/>
      <w:szCs w:val="18"/>
      <w:lang w:val="en-US"/>
    </w:rPr>
  </w:style>
  <w:style w:type="paragraph" w:customStyle="1" w:styleId="cabealhos">
    <w:name w:val="cabeçalhos"/>
    <w:basedOn w:val="textoalinhadodireita"/>
    <w:rsid w:val="00582EEC"/>
    <w:rPr>
      <w:rFonts w:asciiTheme="majorHAnsi" w:hAnsiTheme="majorHAnsi"/>
      <w:bCs/>
      <w:caps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&#225;ic%20e%20Gabi\AppData\Roaming\Microsoft\Templates\Carta%20de%20apresenta&#231;&#227;o%20moderna%20b&#225;sic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08688FE42441F0A28E9DEF81E1D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808D67-4F38-4C6D-B261-D56930119D23}"/>
      </w:docPartPr>
      <w:docPartBody>
        <w:p w:rsidR="00000000" w:rsidRDefault="00D76ECB" w:rsidP="00D76ECB">
          <w:pPr>
            <w:pStyle w:val="F908688FE42441F0A28E9DEF81E1D90E"/>
          </w:pPr>
          <w:r w:rsidRPr="00B50005">
            <w:t>[O slogan da sua empresa]</w:t>
          </w:r>
        </w:p>
      </w:docPartBody>
    </w:docPart>
    <w:docPart>
      <w:docPartPr>
        <w:name w:val="45AD23BAD1A04323885E068E62459D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ECB93E-D10B-4801-9130-855DD80E3190}"/>
      </w:docPartPr>
      <w:docPartBody>
        <w:p w:rsidR="00000000" w:rsidRDefault="00D76ECB" w:rsidP="00D76ECB">
          <w:pPr>
            <w:pStyle w:val="45AD23BAD1A04323885E068E62459DFD"/>
          </w:pPr>
          <w:r w:rsidRPr="00B50005">
            <w:rPr>
              <w:rStyle w:val="TextodoEspaoReservad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EspaoReservado"/>
            </w:rPr>
            <w:t>]</w:t>
          </w:r>
        </w:p>
      </w:docPartBody>
    </w:docPart>
    <w:docPart>
      <w:docPartPr>
        <w:name w:val="1709B796B55E4A79A7A9575460191D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4D7510-F3FD-40C9-A107-CAEEE2D1A993}"/>
      </w:docPartPr>
      <w:docPartBody>
        <w:p w:rsidR="00000000" w:rsidRDefault="00D76ECB" w:rsidP="00D76ECB">
          <w:pPr>
            <w:pStyle w:val="1709B796B55E4A79A7A9575460191D6C"/>
          </w:pPr>
          <w:r w:rsidRPr="00B50005">
            <w:t>[Telefone]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CB"/>
    <w:rsid w:val="00D76ECB"/>
    <w:rsid w:val="00DD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908688FE42441F0A28E9DEF81E1D90E">
    <w:name w:val="F908688FE42441F0A28E9DEF81E1D90E"/>
    <w:rsid w:val="00D76ECB"/>
  </w:style>
  <w:style w:type="character" w:styleId="TextodoEspaoReservado">
    <w:name w:val="Placeholder Text"/>
    <w:basedOn w:val="Fontepargpadro"/>
    <w:uiPriority w:val="99"/>
    <w:semiHidden/>
    <w:rsid w:val="00D76ECB"/>
    <w:rPr>
      <w:color w:val="808080"/>
    </w:rPr>
  </w:style>
  <w:style w:type="character" w:customStyle="1" w:styleId="TextodoMarcadordePosio1">
    <w:name w:val="Texto do Marcador de Posição1"/>
    <w:basedOn w:val="Fontepargpadro"/>
    <w:semiHidden/>
    <w:rsid w:val="00D76ECB"/>
    <w:rPr>
      <w:rFonts w:cs="Times New Roman"/>
      <w:color w:val="808080"/>
    </w:rPr>
  </w:style>
  <w:style w:type="paragraph" w:customStyle="1" w:styleId="45AD23BAD1A04323885E068E62459DFD">
    <w:name w:val="45AD23BAD1A04323885E068E62459DFD"/>
    <w:rsid w:val="00D76ECB"/>
  </w:style>
  <w:style w:type="paragraph" w:customStyle="1" w:styleId="1709B796B55E4A79A7A9575460191D6C">
    <w:name w:val="1709B796B55E4A79A7A9575460191D6C"/>
    <w:rsid w:val="00D76E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412B5C-B945-415D-A013-9E997802710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C7F38CC-A950-4C2F-ACBC-EAEA76EE1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apresentação moderna básica</Template>
  <TotalTime>0</TotalTime>
  <Pages>2</Pages>
  <Words>202</Words>
  <Characters>1092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2024-01-14T17:50:00Z</dcterms:created>
  <dcterms:modified xsi:type="dcterms:W3CDTF">2024-01-15T21:32:00Z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